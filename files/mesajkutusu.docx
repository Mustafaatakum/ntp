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WindowsFormsApplication22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  <w:bookmarkStart w:id="0" w:name="_GoBack"/>
      <w:bookmarkEnd w:id="0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"Selam"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"Selam"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"Kayıtlar Silinsin mi"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"Dikkat"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"Kayıtlar silinecek"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"Dikkat"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.OKCancel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MessageBoxIcon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03D1C" w:rsidRDefault="00503D1C" w:rsidP="00503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634D" w:rsidRDefault="002E634D"/>
    <w:sectPr w:rsidR="002E634D" w:rsidSect="00EB7BD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D1C"/>
    <w:rsid w:val="002E634D"/>
    <w:rsid w:val="004C3A6B"/>
    <w:rsid w:val="00503D1C"/>
    <w:rsid w:val="00C5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6AE63-5AD0-43C5-809C-66A1679B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mesajkutusu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dcterms:created xsi:type="dcterms:W3CDTF">2023-09-23T17:25:00Z</dcterms:created>
  <dcterms:modified xsi:type="dcterms:W3CDTF">2023-09-23T17:25:00Z</dcterms:modified>
</cp:coreProperties>
</file>